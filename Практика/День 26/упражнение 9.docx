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4B509" w14:textId="77777777" w:rsidR="00AC4185" w:rsidRPr="00AC4185" w:rsidRDefault="00AC4185" w:rsidP="00AC4185">
      <w:pPr>
        <w:ind w:right="567"/>
        <w:jc w:val="right"/>
        <w:rPr>
          <w:rFonts w:ascii="Arial" w:hAnsi="Arial" w:cs="Arial"/>
          <w:sz w:val="50"/>
          <w:szCs w:val="50"/>
        </w:rPr>
      </w:pPr>
      <w:r w:rsidRPr="00AC4185">
        <w:rPr>
          <w:rFonts w:ascii="Arial" w:hAnsi="Arial" w:cs="Arial"/>
          <w:sz w:val="50"/>
          <w:szCs w:val="50"/>
        </w:rPr>
        <w:t>Рецепт</w:t>
      </w:r>
    </w:p>
    <w:p w14:paraId="64F20E55" w14:textId="77777777" w:rsidR="00AC4185" w:rsidRPr="00AC4185" w:rsidRDefault="00AC4185" w:rsidP="00AC4185">
      <w:pPr>
        <w:ind w:right="567"/>
        <w:jc w:val="right"/>
        <w:rPr>
          <w:rFonts w:ascii="Arial" w:hAnsi="Arial" w:cs="Arial"/>
          <w:sz w:val="24"/>
          <w:szCs w:val="24"/>
        </w:rPr>
      </w:pPr>
      <w:r w:rsidRPr="00AC4185">
        <w:rPr>
          <w:rFonts w:ascii="Arial" w:hAnsi="Arial" w:cs="Arial"/>
          <w:sz w:val="24"/>
          <w:szCs w:val="24"/>
        </w:rPr>
        <w:t xml:space="preserve">Линди </w:t>
      </w:r>
      <w:proofErr w:type="spellStart"/>
      <w:r w:rsidRPr="00AC4185">
        <w:rPr>
          <w:rFonts w:ascii="Arial" w:hAnsi="Arial" w:cs="Arial"/>
          <w:sz w:val="24"/>
          <w:szCs w:val="24"/>
        </w:rPr>
        <w:t>Синклер</w:t>
      </w:r>
      <w:proofErr w:type="spellEnd"/>
    </w:p>
    <w:p w14:paraId="7EADAABF" w14:textId="677C5812" w:rsidR="00AC4185" w:rsidRPr="00AC4185" w:rsidRDefault="00AC4185" w:rsidP="00AC4185">
      <w:pPr>
        <w:ind w:right="567"/>
        <w:jc w:val="center"/>
        <w:rPr>
          <w:rFonts w:ascii="Courier New" w:hAnsi="Courier New" w:cs="Courier New"/>
          <w:sz w:val="48"/>
          <w:szCs w:val="48"/>
        </w:rPr>
      </w:pPr>
      <w:r w:rsidRPr="00AC4185">
        <w:rPr>
          <w:rFonts w:ascii="Courier New" w:hAnsi="Courier New" w:cs="Courier New"/>
          <w:sz w:val="48"/>
          <w:szCs w:val="48"/>
        </w:rPr>
        <w:t>Летний</w:t>
      </w:r>
    </w:p>
    <w:p w14:paraId="351CBAA8" w14:textId="5C17232F" w:rsidR="00AC4185" w:rsidRPr="00AC4185" w:rsidRDefault="00AC4185" w:rsidP="00AC4185">
      <w:pPr>
        <w:ind w:right="567"/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AC4185">
        <w:rPr>
          <w:rFonts w:ascii="Courier New" w:hAnsi="Courier New" w:cs="Courier New"/>
          <w:b/>
          <w:bCs/>
          <w:sz w:val="32"/>
          <w:szCs w:val="32"/>
        </w:rPr>
        <w:t>десерт для двоих</w:t>
      </w:r>
    </w:p>
    <w:p w14:paraId="2A318876" w14:textId="77777777" w:rsidR="00AC4185" w:rsidRPr="00AC4185" w:rsidRDefault="00AC4185" w:rsidP="00AC4185">
      <w:pPr>
        <w:ind w:right="567"/>
        <w:rPr>
          <w:rFonts w:ascii="Times New Roman" w:hAnsi="Times New Roman"/>
          <w:sz w:val="18"/>
          <w:szCs w:val="18"/>
        </w:rPr>
      </w:pPr>
      <w:r w:rsidRPr="00AC4185">
        <w:rPr>
          <w:rFonts w:ascii="Times New Roman" w:hAnsi="Times New Roman"/>
          <w:sz w:val="18"/>
          <w:szCs w:val="18"/>
        </w:rPr>
        <w:t>Нет лучшего способа отметить разгар лета, чем собрать на даче клубники и черники — да попотчевать любимого сказочным десертом. Рецепт совсем простенький, а результат — пальчики оближешь. Правда, без сливок не обойтись, но даже стремление сохранить стройность фигуры не должно вас останавливать — уж очень получается вкусно. Черника и клубника замечательно дополняют друг друга. Я считаю, это сочетание просто идеально. Летние ягоды очень нежные, чуть тронешь — уже каша. Поэтому клубнику выбирайте покрепче. Вымытая, она быстро раскисает, так что для этого блюда рискните взять слегка недоспелые ягоды. Блины можно приготовить до прихода гостя: за несколько часов, а то и за день. Когда же ваш любимый, жаждущий насладиться дарами лета, усядется за стол, вам останется только смешать ягоды и хорошо взбить сливки.</w:t>
      </w:r>
    </w:p>
    <w:p w14:paraId="78F39F80" w14:textId="77777777" w:rsidR="00AC4185" w:rsidRPr="00AC4185" w:rsidRDefault="00AC4185" w:rsidP="00AC4185">
      <w:pPr>
        <w:ind w:right="567"/>
        <w:rPr>
          <w:rFonts w:ascii="Times New Roman" w:hAnsi="Times New Roman"/>
          <w:sz w:val="18"/>
          <w:szCs w:val="18"/>
        </w:rPr>
      </w:pPr>
      <w:r w:rsidRPr="00AC4185">
        <w:rPr>
          <w:rFonts w:ascii="Times New Roman" w:hAnsi="Times New Roman"/>
          <w:sz w:val="18"/>
          <w:szCs w:val="18"/>
        </w:rPr>
        <w:t>Яйца, муку, молоко и масло взбейте до однородной массы. Если делать это приходится вручную, то лучше начать с яиц и молока, а потом подсыпать муку и соль и</w:t>
      </w:r>
      <w:r w:rsidRPr="00AC4185">
        <w:rPr>
          <w:rFonts w:ascii="Times New Roman" w:hAnsi="Times New Roman"/>
          <w:sz w:val="18"/>
          <w:szCs w:val="18"/>
        </w:rPr>
        <w:t xml:space="preserve"> </w:t>
      </w:r>
      <w:r w:rsidRPr="00AC4185">
        <w:rPr>
          <w:rFonts w:ascii="Times New Roman" w:hAnsi="Times New Roman"/>
          <w:sz w:val="18"/>
          <w:szCs w:val="18"/>
        </w:rPr>
        <w:t>добавить растопленное масло. Взбивайте массу минут пять, пока не останется комков, и дайте тесту по крайней мере полчаса — пусть подойдет. Затем хорошо разогрейте сковороду и распустите в ней немного масла. На один блинчик берите полторы столовые ложки теста. Дайте тесту растечься, чтобы блинчики получались сантиметров по десять в диаметре. Подрумяньте их с обеих сторон. На две порции предлагаю приготовить восемь блинчиков. Пока они будут остывать, промойте чернику и нарежьте клубнику дольками. Теперь каждый блинчик сложите вчетверо — пополам и еще раз пополам и раскройте рожком. Ложкой выложите в рожок взбитые сливки, до верха насыпьте ягоды и разложите рожки на блюде. Остался последний штрих: полейте рожки джемом, разбавленным бренди или коньяком.</w:t>
      </w:r>
    </w:p>
    <w:p w14:paraId="353AFBAB" w14:textId="77777777" w:rsidR="00AC4185" w:rsidRPr="00AC4185" w:rsidRDefault="00AC4185" w:rsidP="00AC4185">
      <w:pPr>
        <w:ind w:right="567" w:firstLine="708"/>
        <w:rPr>
          <w:rFonts w:ascii="Times New Roman" w:hAnsi="Times New Roman"/>
          <w:sz w:val="18"/>
          <w:szCs w:val="18"/>
        </w:rPr>
      </w:pPr>
      <w:r w:rsidRPr="00AC4185">
        <w:rPr>
          <w:rFonts w:ascii="Times New Roman" w:hAnsi="Times New Roman"/>
          <w:sz w:val="18"/>
          <w:szCs w:val="18"/>
        </w:rPr>
        <w:t>Приятного аппетита!</w:t>
      </w:r>
    </w:p>
    <w:p w14:paraId="557E0DAA" w14:textId="7561E9C4" w:rsidR="00864830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b/>
          <w:bCs/>
          <w:sz w:val="24"/>
          <w:szCs w:val="24"/>
        </w:rPr>
      </w:pPr>
      <w:r w:rsidRPr="00AC4185">
        <w:rPr>
          <w:rFonts w:ascii="Times New Roman" w:hAnsi="Times New Roman"/>
          <w:b/>
          <w:bCs/>
          <w:sz w:val="24"/>
          <w:szCs w:val="24"/>
        </w:rPr>
        <w:t>Рецепт рассчитан</w:t>
      </w:r>
    </w:p>
    <w:p w14:paraId="32D5A6DD" w14:textId="14EFFB08" w:rsidR="00AC4185" w:rsidRPr="00AC4185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b/>
          <w:bCs/>
          <w:sz w:val="24"/>
          <w:szCs w:val="24"/>
        </w:rPr>
      </w:pPr>
      <w:r w:rsidRPr="00AC4185">
        <w:rPr>
          <w:rFonts w:ascii="Times New Roman" w:hAnsi="Times New Roman"/>
          <w:b/>
          <w:bCs/>
          <w:sz w:val="24"/>
          <w:szCs w:val="24"/>
        </w:rPr>
        <w:t>на двух гурманов.</w:t>
      </w:r>
    </w:p>
    <w:p w14:paraId="496F3AA9" w14:textId="77777777" w:rsidR="00AC4185" w:rsidRPr="00864830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b/>
          <w:bCs/>
          <w:sz w:val="20"/>
          <w:szCs w:val="20"/>
        </w:rPr>
      </w:pPr>
      <w:r w:rsidRPr="00864830">
        <w:rPr>
          <w:rFonts w:ascii="Times New Roman" w:hAnsi="Times New Roman"/>
          <w:b/>
          <w:bCs/>
          <w:sz w:val="20"/>
          <w:szCs w:val="20"/>
        </w:rPr>
        <w:t>Вам потребуются:</w:t>
      </w:r>
    </w:p>
    <w:p w14:paraId="4B2A3F15" w14:textId="77777777" w:rsidR="00AC4185" w:rsidRPr="00864830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b/>
          <w:bCs/>
          <w:sz w:val="20"/>
          <w:szCs w:val="20"/>
        </w:rPr>
      </w:pPr>
      <w:r w:rsidRPr="00864830">
        <w:rPr>
          <w:rFonts w:ascii="Times New Roman" w:hAnsi="Times New Roman"/>
          <w:b/>
          <w:bCs/>
          <w:sz w:val="20"/>
          <w:szCs w:val="20"/>
        </w:rPr>
        <w:t>для теста:</w:t>
      </w:r>
    </w:p>
    <w:p w14:paraId="2EC2F2BB" w14:textId="77777777" w:rsidR="00AC4185" w:rsidRPr="00AC4185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sz w:val="20"/>
          <w:szCs w:val="20"/>
        </w:rPr>
      </w:pPr>
      <w:r w:rsidRPr="00AC4185">
        <w:rPr>
          <w:rFonts w:ascii="Times New Roman" w:hAnsi="Times New Roman"/>
          <w:sz w:val="20"/>
          <w:szCs w:val="20"/>
        </w:rPr>
        <w:t>• три яйца</w:t>
      </w:r>
    </w:p>
    <w:p w14:paraId="07E6AB35" w14:textId="77777777" w:rsidR="00AC4185" w:rsidRPr="00AC4185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sz w:val="20"/>
          <w:szCs w:val="20"/>
        </w:rPr>
      </w:pPr>
      <w:r w:rsidRPr="00AC4185">
        <w:rPr>
          <w:rFonts w:ascii="Times New Roman" w:hAnsi="Times New Roman"/>
          <w:sz w:val="20"/>
          <w:szCs w:val="20"/>
        </w:rPr>
        <w:t>• три столовые ложки с верхом простой муки</w:t>
      </w:r>
    </w:p>
    <w:p w14:paraId="3742B75E" w14:textId="77777777" w:rsidR="00AC4185" w:rsidRPr="00AC4185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sz w:val="20"/>
          <w:szCs w:val="20"/>
        </w:rPr>
      </w:pPr>
      <w:r w:rsidRPr="00AC4185">
        <w:rPr>
          <w:rFonts w:ascii="Times New Roman" w:hAnsi="Times New Roman"/>
          <w:sz w:val="20"/>
          <w:szCs w:val="20"/>
        </w:rPr>
        <w:t>• стакан молока</w:t>
      </w:r>
    </w:p>
    <w:p w14:paraId="158163F2" w14:textId="77777777" w:rsidR="00AC4185" w:rsidRPr="00AC4185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sz w:val="20"/>
          <w:szCs w:val="20"/>
        </w:rPr>
      </w:pPr>
      <w:r w:rsidRPr="00AC4185">
        <w:rPr>
          <w:rFonts w:ascii="Times New Roman" w:hAnsi="Times New Roman"/>
          <w:sz w:val="20"/>
          <w:szCs w:val="20"/>
        </w:rPr>
        <w:t>• щепотка соли</w:t>
      </w:r>
    </w:p>
    <w:p w14:paraId="1FE409BE" w14:textId="77777777" w:rsidR="00AC4185" w:rsidRPr="00AC4185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sz w:val="20"/>
          <w:szCs w:val="20"/>
        </w:rPr>
      </w:pPr>
      <w:r w:rsidRPr="00AC4185">
        <w:rPr>
          <w:rFonts w:ascii="Times New Roman" w:hAnsi="Times New Roman"/>
          <w:sz w:val="20"/>
          <w:szCs w:val="20"/>
        </w:rPr>
        <w:t>• три столовые ложки растопленного сливочного масла</w:t>
      </w:r>
    </w:p>
    <w:p w14:paraId="0A5674CD" w14:textId="77777777" w:rsidR="00AC4185" w:rsidRPr="00864830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b/>
          <w:bCs/>
          <w:sz w:val="20"/>
          <w:szCs w:val="20"/>
        </w:rPr>
      </w:pPr>
      <w:r w:rsidRPr="00864830">
        <w:rPr>
          <w:rFonts w:ascii="Times New Roman" w:hAnsi="Times New Roman"/>
          <w:b/>
          <w:bCs/>
          <w:sz w:val="20"/>
          <w:szCs w:val="20"/>
        </w:rPr>
        <w:t>для начинки:</w:t>
      </w:r>
    </w:p>
    <w:p w14:paraId="31CB877C" w14:textId="77777777" w:rsidR="00AC4185" w:rsidRPr="00AC4185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sz w:val="20"/>
          <w:szCs w:val="20"/>
        </w:rPr>
      </w:pPr>
      <w:r w:rsidRPr="00AC4185">
        <w:rPr>
          <w:rFonts w:ascii="Times New Roman" w:hAnsi="Times New Roman"/>
          <w:sz w:val="20"/>
          <w:szCs w:val="20"/>
        </w:rPr>
        <w:t>• полный стакан сливок — взбить перед подачей</w:t>
      </w:r>
    </w:p>
    <w:p w14:paraId="68195D90" w14:textId="47804890" w:rsidR="00AC4185" w:rsidRPr="00AC4185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sz w:val="20"/>
          <w:szCs w:val="20"/>
        </w:rPr>
      </w:pPr>
      <w:r w:rsidRPr="00AC4185">
        <w:rPr>
          <w:rFonts w:ascii="Times New Roman" w:hAnsi="Times New Roman"/>
          <w:sz w:val="20"/>
          <w:szCs w:val="20"/>
        </w:rPr>
        <w:t>• один стакан нарезанной ломтиками клубники</w:t>
      </w:r>
    </w:p>
    <w:p w14:paraId="30273C06" w14:textId="77777777" w:rsidR="00AC4185" w:rsidRPr="00AC4185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sz w:val="20"/>
          <w:szCs w:val="20"/>
        </w:rPr>
      </w:pPr>
      <w:r w:rsidRPr="00AC4185">
        <w:rPr>
          <w:rFonts w:ascii="Times New Roman" w:hAnsi="Times New Roman"/>
          <w:sz w:val="20"/>
          <w:szCs w:val="20"/>
        </w:rPr>
        <w:t>• один стакан черники</w:t>
      </w:r>
    </w:p>
    <w:p w14:paraId="6C367C6E" w14:textId="77777777" w:rsidR="00AC4185" w:rsidRPr="00864830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b/>
          <w:bCs/>
          <w:sz w:val="20"/>
          <w:szCs w:val="20"/>
        </w:rPr>
      </w:pPr>
      <w:r w:rsidRPr="00864830">
        <w:rPr>
          <w:rFonts w:ascii="Times New Roman" w:hAnsi="Times New Roman"/>
          <w:b/>
          <w:bCs/>
          <w:sz w:val="20"/>
          <w:szCs w:val="20"/>
        </w:rPr>
        <w:t>для глазури:</w:t>
      </w:r>
    </w:p>
    <w:p w14:paraId="01508864" w14:textId="77777777" w:rsidR="00AC4185" w:rsidRPr="00AC4185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sz w:val="20"/>
          <w:szCs w:val="20"/>
        </w:rPr>
      </w:pPr>
      <w:r w:rsidRPr="00AC4185">
        <w:rPr>
          <w:rFonts w:ascii="Times New Roman" w:hAnsi="Times New Roman"/>
          <w:sz w:val="20"/>
          <w:szCs w:val="20"/>
        </w:rPr>
        <w:t>• три столовые ложки абрикосового джема или варенья</w:t>
      </w:r>
    </w:p>
    <w:p w14:paraId="0DBC3A9A" w14:textId="098D24B2" w:rsidR="00043435" w:rsidRPr="00AC4185" w:rsidRDefault="00AC4185" w:rsidP="00864830">
      <w:pPr>
        <w:pBdr>
          <w:top w:val="single" w:sz="12" w:space="5" w:color="0D0D0D" w:themeColor="text1" w:themeTint="F2"/>
          <w:left w:val="single" w:sz="12" w:space="5" w:color="0D0D0D" w:themeColor="text1" w:themeTint="F2"/>
          <w:bottom w:val="single" w:sz="12" w:space="5" w:color="0D0D0D" w:themeColor="text1" w:themeTint="F2"/>
          <w:right w:val="single" w:sz="12" w:space="5" w:color="0D0D0D" w:themeColor="text1" w:themeTint="F2"/>
        </w:pBdr>
        <w:shd w:val="clear" w:color="auto" w:fill="BFBFBF" w:themeFill="background1" w:themeFillShade="BF"/>
        <w:ind w:right="567"/>
        <w:rPr>
          <w:rFonts w:ascii="Times New Roman" w:hAnsi="Times New Roman"/>
          <w:sz w:val="20"/>
          <w:szCs w:val="20"/>
        </w:rPr>
      </w:pPr>
      <w:r w:rsidRPr="00AC4185">
        <w:rPr>
          <w:rFonts w:ascii="Times New Roman" w:hAnsi="Times New Roman"/>
          <w:sz w:val="20"/>
          <w:szCs w:val="20"/>
        </w:rPr>
        <w:t>• две столовые ложки бренди</w:t>
      </w:r>
    </w:p>
    <w:sectPr w:rsidR="00043435" w:rsidRPr="00AC4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36B61"/>
    <w:multiLevelType w:val="multilevel"/>
    <w:tmpl w:val="7C4872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F20CF"/>
    <w:multiLevelType w:val="multilevel"/>
    <w:tmpl w:val="981E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A2D92"/>
    <w:multiLevelType w:val="hybridMultilevel"/>
    <w:tmpl w:val="C20033D0"/>
    <w:lvl w:ilvl="0" w:tplc="04190011">
      <w:start w:val="1"/>
      <w:numFmt w:val="decimal"/>
      <w:lvlText w:val="%1)"/>
      <w:lvlJc w:val="left"/>
      <w:pPr>
        <w:ind w:left="60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6750" w:hanging="360"/>
      </w:pPr>
    </w:lvl>
    <w:lvl w:ilvl="2" w:tplc="0419001B" w:tentative="1">
      <w:start w:val="1"/>
      <w:numFmt w:val="lowerRoman"/>
      <w:lvlText w:val="%3."/>
      <w:lvlJc w:val="right"/>
      <w:pPr>
        <w:ind w:left="7470" w:hanging="180"/>
      </w:pPr>
    </w:lvl>
    <w:lvl w:ilvl="3" w:tplc="0419000F" w:tentative="1">
      <w:start w:val="1"/>
      <w:numFmt w:val="decimal"/>
      <w:lvlText w:val="%4."/>
      <w:lvlJc w:val="left"/>
      <w:pPr>
        <w:ind w:left="8190" w:hanging="360"/>
      </w:pPr>
    </w:lvl>
    <w:lvl w:ilvl="4" w:tplc="04190019" w:tentative="1">
      <w:start w:val="1"/>
      <w:numFmt w:val="lowerLetter"/>
      <w:lvlText w:val="%5."/>
      <w:lvlJc w:val="left"/>
      <w:pPr>
        <w:ind w:left="8910" w:hanging="360"/>
      </w:pPr>
    </w:lvl>
    <w:lvl w:ilvl="5" w:tplc="0419001B" w:tentative="1">
      <w:start w:val="1"/>
      <w:numFmt w:val="lowerRoman"/>
      <w:lvlText w:val="%6."/>
      <w:lvlJc w:val="right"/>
      <w:pPr>
        <w:ind w:left="9630" w:hanging="180"/>
      </w:pPr>
    </w:lvl>
    <w:lvl w:ilvl="6" w:tplc="0419000F" w:tentative="1">
      <w:start w:val="1"/>
      <w:numFmt w:val="decimal"/>
      <w:lvlText w:val="%7."/>
      <w:lvlJc w:val="left"/>
      <w:pPr>
        <w:ind w:left="10350" w:hanging="360"/>
      </w:pPr>
    </w:lvl>
    <w:lvl w:ilvl="7" w:tplc="04190019" w:tentative="1">
      <w:start w:val="1"/>
      <w:numFmt w:val="lowerLetter"/>
      <w:lvlText w:val="%8."/>
      <w:lvlJc w:val="left"/>
      <w:pPr>
        <w:ind w:left="11070" w:hanging="360"/>
      </w:pPr>
    </w:lvl>
    <w:lvl w:ilvl="8" w:tplc="041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3" w15:restartNumberingAfterBreak="0">
    <w:nsid w:val="3F780F25"/>
    <w:multiLevelType w:val="multilevel"/>
    <w:tmpl w:val="60BA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201F0"/>
    <w:multiLevelType w:val="multilevel"/>
    <w:tmpl w:val="2910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73455E"/>
    <w:multiLevelType w:val="hybridMultilevel"/>
    <w:tmpl w:val="95C404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B71484"/>
    <w:multiLevelType w:val="multilevel"/>
    <w:tmpl w:val="76DC3D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7F6720"/>
    <w:multiLevelType w:val="multilevel"/>
    <w:tmpl w:val="E94487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C104B5"/>
    <w:multiLevelType w:val="hybridMultilevel"/>
    <w:tmpl w:val="80547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244EAA"/>
    <w:multiLevelType w:val="multilevel"/>
    <w:tmpl w:val="1670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9"/>
  </w:num>
  <w:num w:numId="5">
    <w:abstractNumId w:val="7"/>
  </w:num>
  <w:num w:numId="6">
    <w:abstractNumId w:val="4"/>
  </w:num>
  <w:num w:numId="7">
    <w:abstractNumId w:val="6"/>
  </w:num>
  <w:num w:numId="8">
    <w:abstractNumId w:val="1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99"/>
    <w:rsid w:val="00043435"/>
    <w:rsid w:val="00052F12"/>
    <w:rsid w:val="00180565"/>
    <w:rsid w:val="00317CC1"/>
    <w:rsid w:val="003A0EF4"/>
    <w:rsid w:val="00440128"/>
    <w:rsid w:val="00591AEB"/>
    <w:rsid w:val="00743799"/>
    <w:rsid w:val="007D17C8"/>
    <w:rsid w:val="007E104A"/>
    <w:rsid w:val="00854018"/>
    <w:rsid w:val="00864830"/>
    <w:rsid w:val="00A01F58"/>
    <w:rsid w:val="00AC4185"/>
    <w:rsid w:val="00C2729A"/>
    <w:rsid w:val="00DA532D"/>
    <w:rsid w:val="00E13857"/>
    <w:rsid w:val="00EE0BB1"/>
    <w:rsid w:val="00FB4E49"/>
    <w:rsid w:val="00FD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3DA7"/>
  <w15:chartTrackingRefBased/>
  <w15:docId w15:val="{0AB16C73-6E3B-41F8-8074-191ED600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160" w:line="259" w:lineRule="auto"/>
        <w:ind w:right="680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91AEB"/>
    <w:rPr>
      <w:b/>
      <w:bCs/>
    </w:rPr>
  </w:style>
  <w:style w:type="character" w:styleId="a4">
    <w:name w:val="Emphasis"/>
    <w:basedOn w:val="a0"/>
    <w:uiPriority w:val="20"/>
    <w:qFormat/>
    <w:rsid w:val="00591AEB"/>
    <w:rPr>
      <w:i/>
      <w:iCs/>
    </w:rPr>
  </w:style>
  <w:style w:type="paragraph" w:customStyle="1" w:styleId="df3vjf">
    <w:name w:val="df3vjf"/>
    <w:basedOn w:val="a"/>
    <w:rsid w:val="00043435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043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5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1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students\GR_89\&#1045;&#1088;&#1084;&#1072;&#1095;&#1077;&#1085;&#1082;&#1086;%20&#1040;&#1083;&#1077;&#1082;&#1089;&#1072;&#1085;&#1076;&#1088;&#1072;\&#1055;&#1088;&#1072;&#1082;&#1090;&#1080;&#1082;&#1072;\&#1044;&#1077;&#1085;&#1100;%2026\&#1087;&#1080;&#1089;&#1100;&#1084;&#108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письмо.dot</Template>
  <TotalTime>8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>подруге</cp:keywords>
  <dc:description/>
  <cp:lastModifiedBy>Ермаченко Александра</cp:lastModifiedBy>
  <cp:revision>2</cp:revision>
  <dcterms:created xsi:type="dcterms:W3CDTF">2026-03-05T08:38:00Z</dcterms:created>
  <dcterms:modified xsi:type="dcterms:W3CDTF">2026-03-05T08:38:00Z</dcterms:modified>
</cp:coreProperties>
</file>