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4445B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074F3672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04E86FA9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64105B5E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628E0F18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7EE605C6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59787902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7DC73A22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</w:t>
      </w:r>
      <w:r>
        <w:rPr>
          <w:rFonts w:ascii="Times New Roman" w:hAnsi="Times New Roman"/>
          <w:sz w:val="28"/>
          <w:szCs w:val="28"/>
        </w:rPr>
        <w:lastRenderedPageBreak/>
        <w:t>желтыми, малиновыми, пурпурными, огненными, багряно-лиловыми, почти черными.</w:t>
      </w:r>
    </w:p>
    <w:p w14:paraId="5F0E2695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3CEB0243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1EC29FE8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2B7D3969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7E103879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4F537729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500F4DD0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7629104E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2063882F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256C32B1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42E16BF2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5CF6ECDE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07E9E535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330ACC97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40578862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</w:t>
      </w:r>
      <w:r>
        <w:rPr>
          <w:rFonts w:ascii="Times New Roman" w:hAnsi="Times New Roman"/>
          <w:sz w:val="28"/>
          <w:szCs w:val="28"/>
        </w:rPr>
        <w:lastRenderedPageBreak/>
        <w:t>желтыми, малиновыми, пурпурными, огненными, багряно-лиловыми, почти черными.</w:t>
      </w:r>
    </w:p>
    <w:p w14:paraId="7917F509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27204784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1C646680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52BD0448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385A1872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7368A288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10302270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21A5CCE0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70B16AF7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61616B68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7162615A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663D9B1A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64741361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54184F65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43AAC9C1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</w:t>
      </w:r>
      <w:r>
        <w:rPr>
          <w:rFonts w:ascii="Times New Roman" w:hAnsi="Times New Roman"/>
          <w:sz w:val="28"/>
          <w:szCs w:val="28"/>
        </w:rPr>
        <w:lastRenderedPageBreak/>
        <w:t>желтыми, малиновыми, пурпурными, огненными, багряно-лиловыми, почти черными.</w:t>
      </w:r>
    </w:p>
    <w:p w14:paraId="0A0AD8D1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5D2C8C63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1112903A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1033C7E1" w14:textId="77777777" w:rsidR="005A64F1" w:rsidRDefault="005A64F1" w:rsidP="005A64F1">
      <w:pPr>
        <w:ind w:leftChars="100" w:left="220" w:righ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Королева осеннего леса – это осина. Летом на просушку осину не обращают внимания. Листья у нее невзрачные, ствол серенький. Но осенью осина превращается в красавицу. Листья осины могут быть желтыми, малиновыми, пурпурными, огненными, багряно-лиловыми, почти черными.</w:t>
      </w:r>
    </w:p>
    <w:p w14:paraId="1980F41F" w14:textId="77777777" w:rsidR="00A01F58" w:rsidRPr="005A64F1" w:rsidRDefault="00A01F58" w:rsidP="00A01F58">
      <w:pPr>
        <w:ind w:leftChars="567" w:left="1247" w:right="567"/>
        <w:rPr>
          <w:rFonts w:ascii="Times New Roman" w:hAnsi="Times New Roman"/>
          <w:b/>
          <w:bCs/>
          <w:sz w:val="28"/>
          <w:szCs w:val="28"/>
          <w:lang w:val="en-US"/>
        </w:rPr>
      </w:pPr>
    </w:p>
    <w:sectPr w:rsidR="00A01F58" w:rsidRPr="005A64F1" w:rsidSect="00F32EE3">
      <w:headerReference w:type="even" r:id="rId7"/>
      <w:headerReference w:type="default" r:id="rId8"/>
      <w:footerReference w:type="even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0AB25" w14:textId="77777777" w:rsidR="00F32EE3" w:rsidRDefault="00F32EE3" w:rsidP="00F32EE3">
      <w:pPr>
        <w:spacing w:after="0" w:line="240" w:lineRule="auto"/>
      </w:pPr>
      <w:r>
        <w:separator/>
      </w:r>
    </w:p>
  </w:endnote>
  <w:endnote w:type="continuationSeparator" w:id="0">
    <w:p w14:paraId="7640467F" w14:textId="77777777" w:rsidR="00F32EE3" w:rsidRDefault="00F32EE3" w:rsidP="00F32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45EE4" w14:textId="04D5EF4C" w:rsidR="00F32EE3" w:rsidRPr="00F32EE3" w:rsidRDefault="00F32EE3">
    <w:pPr>
      <w:pStyle w:val="a5"/>
    </w:pPr>
    <w:r>
      <w:t>Ермаченко Александра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37C6E" w14:textId="77777777" w:rsidR="00F32EE3" w:rsidRDefault="00F32EE3" w:rsidP="00F32EE3">
      <w:pPr>
        <w:spacing w:after="0" w:line="240" w:lineRule="auto"/>
      </w:pPr>
      <w:r>
        <w:separator/>
      </w:r>
    </w:p>
  </w:footnote>
  <w:footnote w:type="continuationSeparator" w:id="0">
    <w:p w14:paraId="26871A5B" w14:textId="77777777" w:rsidR="00F32EE3" w:rsidRDefault="00F32EE3" w:rsidP="00F32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8D359" w14:textId="4503B277" w:rsidR="00F32EE3" w:rsidRDefault="00F32EE3" w:rsidP="00F32EE3">
    <w:pPr>
      <w:pStyle w:val="a3"/>
      <w:ind w:left="9355" w:hanging="9355"/>
      <w:jc w:val="center"/>
    </w:pPr>
    <w:fldSimple w:instr=" FILENAME   \* MERGEFORMAT ">
      <w:r>
        <w:rPr>
          <w:noProof/>
        </w:rPr>
        <w:t>проба.docx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9109C" w14:textId="099099F3" w:rsidR="00F32EE3" w:rsidRPr="00F32EE3" w:rsidRDefault="00F32EE3" w:rsidP="00F32EE3">
    <w:pPr>
      <w:pStyle w:val="a3"/>
      <w:ind w:left="708"/>
      <w:jc w:val="right"/>
      <w:rPr>
        <w:lang w:val="en-US"/>
      </w:rPr>
    </w:pPr>
    <w:r>
      <w:fldChar w:fldCharType="begin"/>
    </w:r>
    <w:r>
      <w:rPr>
        <w:lang w:val="en-US"/>
      </w:rPr>
      <w:instrText xml:space="preserve"> CREATEDATE   \* MERGEFORMAT </w:instrText>
    </w:r>
    <w:r>
      <w:fldChar w:fldCharType="separate"/>
    </w:r>
    <w:r>
      <w:rPr>
        <w:noProof/>
        <w:lang w:val="en-US"/>
      </w:rPr>
      <w:t>05.03.2026 10:59:00</w:t>
    </w:r>
    <w:r>
      <w:fldChar w:fldCharType="end"/>
    </w:r>
    <w:r>
      <w:rPr>
        <w:lang w:val="en-US"/>
      </w:rPr>
      <w:t xml:space="preserve">                                                                                                                                              </w:t>
    </w:r>
    <w:proofErr w:type="spellStart"/>
    <w:r w:rsidRPr="00F32EE3">
      <w:rPr>
        <w:lang w:val="en-US"/>
      </w:rPr>
      <w:t>Страница</w:t>
    </w:r>
    <w:proofErr w:type="spellEnd"/>
    <w:r w:rsidRPr="00F32EE3">
      <w:rPr>
        <w:lang w:val="en-US"/>
      </w:rPr>
      <w:t xml:space="preserve"> | </w:t>
    </w:r>
    <w:r w:rsidRPr="00F32EE3">
      <w:rPr>
        <w:lang w:val="en-US"/>
      </w:rPr>
      <w:fldChar w:fldCharType="begin"/>
    </w:r>
    <w:r w:rsidRPr="00F32EE3">
      <w:rPr>
        <w:lang w:val="en-US"/>
      </w:rPr>
      <w:instrText>PAGE   \* MERGEFORMAT</w:instrText>
    </w:r>
    <w:r w:rsidRPr="00F32EE3">
      <w:rPr>
        <w:lang w:val="en-US"/>
      </w:rPr>
      <w:fldChar w:fldCharType="separate"/>
    </w:r>
    <w:r w:rsidRPr="00F32EE3">
      <w:rPr>
        <w:lang w:val="en-US"/>
      </w:rPr>
      <w:t>1</w:t>
    </w:r>
    <w:r w:rsidRPr="00F32EE3">
      <w:rPr>
        <w:lang w:val="en-US"/>
      </w:rPr>
      <w:fldChar w:fldCharType="end"/>
    </w:r>
    <w:r>
      <w:rPr>
        <w:lang w:val="en-US"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A2D92"/>
    <w:multiLevelType w:val="hybridMultilevel"/>
    <w:tmpl w:val="C20033D0"/>
    <w:lvl w:ilvl="0" w:tplc="04190011">
      <w:start w:val="1"/>
      <w:numFmt w:val="decimal"/>
      <w:lvlText w:val="%1)"/>
      <w:lvlJc w:val="left"/>
      <w:pPr>
        <w:ind w:left="60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6750" w:hanging="360"/>
      </w:pPr>
    </w:lvl>
    <w:lvl w:ilvl="2" w:tplc="0419001B" w:tentative="1">
      <w:start w:val="1"/>
      <w:numFmt w:val="lowerRoman"/>
      <w:lvlText w:val="%3."/>
      <w:lvlJc w:val="right"/>
      <w:pPr>
        <w:ind w:left="7470" w:hanging="180"/>
      </w:pPr>
    </w:lvl>
    <w:lvl w:ilvl="3" w:tplc="0419000F" w:tentative="1">
      <w:start w:val="1"/>
      <w:numFmt w:val="decimal"/>
      <w:lvlText w:val="%4."/>
      <w:lvlJc w:val="left"/>
      <w:pPr>
        <w:ind w:left="8190" w:hanging="360"/>
      </w:pPr>
    </w:lvl>
    <w:lvl w:ilvl="4" w:tplc="04190019" w:tentative="1">
      <w:start w:val="1"/>
      <w:numFmt w:val="lowerLetter"/>
      <w:lvlText w:val="%5."/>
      <w:lvlJc w:val="left"/>
      <w:pPr>
        <w:ind w:left="8910" w:hanging="360"/>
      </w:pPr>
    </w:lvl>
    <w:lvl w:ilvl="5" w:tplc="0419001B" w:tentative="1">
      <w:start w:val="1"/>
      <w:numFmt w:val="lowerRoman"/>
      <w:lvlText w:val="%6."/>
      <w:lvlJc w:val="right"/>
      <w:pPr>
        <w:ind w:left="9630" w:hanging="180"/>
      </w:pPr>
    </w:lvl>
    <w:lvl w:ilvl="6" w:tplc="0419000F" w:tentative="1">
      <w:start w:val="1"/>
      <w:numFmt w:val="decimal"/>
      <w:lvlText w:val="%7."/>
      <w:lvlJc w:val="left"/>
      <w:pPr>
        <w:ind w:left="10350" w:hanging="360"/>
      </w:pPr>
    </w:lvl>
    <w:lvl w:ilvl="7" w:tplc="04190019" w:tentative="1">
      <w:start w:val="1"/>
      <w:numFmt w:val="lowerLetter"/>
      <w:lvlText w:val="%8."/>
      <w:lvlJc w:val="left"/>
      <w:pPr>
        <w:ind w:left="11070" w:hanging="360"/>
      </w:pPr>
    </w:lvl>
    <w:lvl w:ilvl="8" w:tplc="041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1" w15:restartNumberingAfterBreak="0">
    <w:nsid w:val="5673455E"/>
    <w:multiLevelType w:val="hybridMultilevel"/>
    <w:tmpl w:val="95C404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C104B5"/>
    <w:multiLevelType w:val="hybridMultilevel"/>
    <w:tmpl w:val="80547A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99"/>
    <w:rsid w:val="00180565"/>
    <w:rsid w:val="00317CC1"/>
    <w:rsid w:val="003A0EF4"/>
    <w:rsid w:val="005A64F1"/>
    <w:rsid w:val="00743799"/>
    <w:rsid w:val="007D17C8"/>
    <w:rsid w:val="00854018"/>
    <w:rsid w:val="00A01F58"/>
    <w:rsid w:val="00C2729A"/>
    <w:rsid w:val="00E13857"/>
    <w:rsid w:val="00EE0BB1"/>
    <w:rsid w:val="00F32EE3"/>
    <w:rsid w:val="00FB4E49"/>
    <w:rsid w:val="00FD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803DA7"/>
  <w15:chartTrackingRefBased/>
  <w15:docId w15:val="{0AB16C73-6E3B-41F8-8074-191ED600E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pacing w:after="160" w:line="259" w:lineRule="auto"/>
        <w:ind w:right="680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2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32EE3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F32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32EE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students\GR_89\&#1045;&#1088;&#1084;&#1072;&#1095;&#1077;&#1085;&#1082;&#1086;%20&#1040;&#1083;&#1077;&#1082;&#1089;&#1072;&#1085;&#1076;&#1088;&#1072;\&#1055;&#1088;&#1072;&#1082;&#1090;&#1080;&#1082;&#1072;\&#1044;&#1077;&#1085;&#1100;%2026\&#1087;&#1080;&#1089;&#1100;&#1084;&#1086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письмо.dot</Template>
  <TotalTime>21</TotalTime>
  <Pages>6</Pages>
  <Words>1673</Words>
  <Characters>9542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>подруге</cp:keywords>
  <dc:description/>
  <cp:lastModifiedBy>Ермаченко Александра</cp:lastModifiedBy>
  <cp:revision>3</cp:revision>
  <dcterms:created xsi:type="dcterms:W3CDTF">2026-03-05T07:59:00Z</dcterms:created>
  <dcterms:modified xsi:type="dcterms:W3CDTF">2026-03-26T08:34:00Z</dcterms:modified>
</cp:coreProperties>
</file>