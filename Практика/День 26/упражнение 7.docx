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A4AE" w14:textId="77777777" w:rsidR="00DA532D" w:rsidRPr="00DA532D" w:rsidRDefault="00DA532D" w:rsidP="00DA532D">
      <w:pPr>
        <w:ind w:right="567"/>
        <w:jc w:val="right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127444, г. МОСКВА,</w:t>
      </w:r>
    </w:p>
    <w:p w14:paraId="1C8B701E" w14:textId="634127B5" w:rsidR="00DA532D" w:rsidRDefault="00DA532D" w:rsidP="00DA532D">
      <w:pPr>
        <w:ind w:right="567"/>
        <w:jc w:val="right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ул. Советская, 9, кв. 22</w:t>
      </w:r>
    </w:p>
    <w:p w14:paraId="559D244B" w14:textId="77777777" w:rsidR="00DA532D" w:rsidRPr="00DA532D" w:rsidRDefault="00DA532D" w:rsidP="00DA532D">
      <w:pPr>
        <w:ind w:right="567"/>
        <w:jc w:val="right"/>
        <w:rPr>
          <w:rFonts w:ascii="Times New Roman" w:hAnsi="Times New Roman"/>
          <w:sz w:val="28"/>
          <w:szCs w:val="28"/>
        </w:rPr>
      </w:pPr>
    </w:p>
    <w:p w14:paraId="2C58FEA0" w14:textId="77777777" w:rsidR="00DA532D" w:rsidRPr="00DA532D" w:rsidRDefault="00DA532D" w:rsidP="00DA532D">
      <w:pPr>
        <w:ind w:left="3969" w:right="567"/>
        <w:jc w:val="both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Петровой Марианне Сергеевне</w:t>
      </w:r>
    </w:p>
    <w:p w14:paraId="6D2CFDCA" w14:textId="77777777" w:rsidR="00DA532D" w:rsidRPr="00DA532D" w:rsidRDefault="00DA532D" w:rsidP="00DA532D">
      <w:pPr>
        <w:ind w:right="567" w:firstLine="708"/>
        <w:jc w:val="both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Согласно заключенному с Вами договору от 15 сентября 2003 г. Вы обязаны погасить по счету № 000012030405607 в Сбербанке России взятые Вами кредиты 300 000 (триста тысяч) рублей в срок до 23 сентября 2004 г.</w:t>
      </w:r>
    </w:p>
    <w:p w14:paraId="72111B07" w14:textId="77777777" w:rsidR="00DA532D" w:rsidRPr="00DA532D" w:rsidRDefault="00DA532D" w:rsidP="00DA532D">
      <w:pPr>
        <w:ind w:right="567" w:firstLine="708"/>
        <w:jc w:val="both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Сообщаю, что в настоящее время филиал банка находится по адресу: 124501, г. Москва, Кутузовский проспект, 10.</w:t>
      </w:r>
    </w:p>
    <w:p w14:paraId="1546C412" w14:textId="77777777" w:rsidR="00DA532D" w:rsidRPr="00DA532D" w:rsidRDefault="00DA532D" w:rsidP="00DA532D">
      <w:pPr>
        <w:ind w:right="567" w:firstLine="708"/>
        <w:jc w:val="both"/>
        <w:rPr>
          <w:rFonts w:ascii="Times New Roman" w:hAnsi="Times New Roman"/>
          <w:sz w:val="28"/>
          <w:szCs w:val="28"/>
        </w:rPr>
      </w:pPr>
      <w:r w:rsidRPr="00DA532D">
        <w:rPr>
          <w:rFonts w:ascii="Times New Roman" w:hAnsi="Times New Roman"/>
          <w:sz w:val="28"/>
          <w:szCs w:val="28"/>
        </w:rPr>
        <w:t>Прошу Вас перечислить указанную сумму почтовым переводом за Ваш счет по указанному адресу.</w:t>
      </w:r>
    </w:p>
    <w:p w14:paraId="0F7E807C" w14:textId="02EC71C3" w:rsidR="007E104A" w:rsidRPr="00DA532D" w:rsidRDefault="00DA532D" w:rsidP="00DA532D">
      <w:pPr>
        <w:ind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DA532D">
        <w:rPr>
          <w:rFonts w:ascii="Times New Roman" w:hAnsi="Times New Roman"/>
          <w:sz w:val="28"/>
          <w:szCs w:val="28"/>
        </w:rPr>
        <w:t xml:space="preserve">16 сентября 2004 г.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</w:t>
      </w:r>
      <w:r w:rsidRPr="00DA532D">
        <w:rPr>
          <w:rFonts w:ascii="Times New Roman" w:hAnsi="Times New Roman"/>
          <w:sz w:val="28"/>
          <w:szCs w:val="28"/>
        </w:rPr>
        <w:t>Гл. бухгалтер</w:t>
      </w:r>
    </w:p>
    <w:sectPr w:rsidR="007E104A" w:rsidRPr="00DA5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52F12"/>
    <w:rsid w:val="00180565"/>
    <w:rsid w:val="00317CC1"/>
    <w:rsid w:val="003A0EF4"/>
    <w:rsid w:val="00591AEB"/>
    <w:rsid w:val="00743799"/>
    <w:rsid w:val="007D17C8"/>
    <w:rsid w:val="007E104A"/>
    <w:rsid w:val="00854018"/>
    <w:rsid w:val="00A01F58"/>
    <w:rsid w:val="00C2729A"/>
    <w:rsid w:val="00DA532D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2026-03-05T08:17:00Z</dcterms:created>
  <dcterms:modified xsi:type="dcterms:W3CDTF">2026-03-05T08:17:00Z</dcterms:modified>
</cp:coreProperties>
</file>