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EDF4" w14:textId="77777777" w:rsidR="000806B0" w:rsidRPr="00E24E4B" w:rsidRDefault="000806B0" w:rsidP="000806B0">
      <w:pPr>
        <w:pStyle w:val="a5"/>
        <w:numPr>
          <w:ilvl w:val="0"/>
          <w:numId w:val="11"/>
        </w:numPr>
        <w:ind w:right="567"/>
        <w:rPr>
          <w:rFonts w:ascii="Times New Roman" w:hAnsi="Times New Roman"/>
          <w:b/>
          <w:bCs/>
          <w:i/>
          <w:iCs/>
          <w:color w:val="FFE599" w:themeColor="accent4" w:themeTint="66"/>
          <w:sz w:val="28"/>
          <w:szCs w:val="28"/>
        </w:rPr>
      </w:pPr>
      <w:r w:rsidRPr="00E24E4B">
        <w:rPr>
          <w:rFonts w:ascii="Times New Roman" w:hAnsi="Times New Roman"/>
          <w:b/>
          <w:bCs/>
          <w:i/>
          <w:iCs/>
          <w:color w:val="FFE599" w:themeColor="accent4" w:themeTint="66"/>
          <w:sz w:val="20"/>
          <w:szCs w:val="20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</w:t>
      </w:r>
      <w:r w:rsidRPr="00E24E4B">
        <w:rPr>
          <w:rFonts w:ascii="Times New Roman" w:hAnsi="Times New Roman"/>
          <w:b/>
          <w:bCs/>
          <w:i/>
          <w:iCs/>
          <w:color w:val="FFE599" w:themeColor="accent4" w:themeTint="66"/>
          <w:sz w:val="28"/>
          <w:szCs w:val="28"/>
        </w:rPr>
        <w:t>.</w:t>
      </w:r>
    </w:p>
    <w:p w14:paraId="5055B754" w14:textId="77777777" w:rsidR="000806B0" w:rsidRPr="00E24E4B" w:rsidRDefault="000806B0" w:rsidP="000806B0">
      <w:pPr>
        <w:pStyle w:val="a5"/>
        <w:numPr>
          <w:ilvl w:val="0"/>
          <w:numId w:val="11"/>
        </w:numPr>
        <w:ind w:right="567"/>
        <w:rPr>
          <w:rFonts w:ascii="Times New Roman" w:hAnsi="Times New Roman"/>
          <w:color w:val="538135" w:themeColor="accent6" w:themeShade="BF"/>
          <w:sz w:val="32"/>
          <w:szCs w:val="32"/>
        </w:rPr>
      </w:pPr>
      <w:r w:rsidRPr="00E24E4B">
        <w:rPr>
          <w:rFonts w:ascii="Times New Roman" w:hAnsi="Times New Roman"/>
          <w:i/>
          <w:iCs/>
          <w:color w:val="538135" w:themeColor="accent6" w:themeShade="BF"/>
          <w:sz w:val="32"/>
          <w:szCs w:val="32"/>
        </w:rPr>
        <w:t>Королева осеннего</w:t>
      </w:r>
      <w:r w:rsidRPr="00E24E4B">
        <w:rPr>
          <w:rFonts w:ascii="Times New Roman" w:hAnsi="Times New Roman"/>
          <w:color w:val="538135" w:themeColor="accent6" w:themeShade="BF"/>
          <w:sz w:val="32"/>
          <w:szCs w:val="32"/>
        </w:rPr>
        <w:t xml:space="preserve">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366FDF1" w14:textId="77777777" w:rsidR="000806B0" w:rsidRPr="00E24E4B" w:rsidRDefault="000806B0" w:rsidP="000806B0">
      <w:pPr>
        <w:pStyle w:val="a5"/>
        <w:numPr>
          <w:ilvl w:val="0"/>
          <w:numId w:val="11"/>
        </w:numPr>
        <w:ind w:right="567"/>
        <w:rPr>
          <w:rFonts w:ascii="Times New Roman" w:hAnsi="Times New Roman"/>
          <w:i/>
          <w:iCs/>
          <w:color w:val="B4C6E7" w:themeColor="accent1" w:themeTint="66"/>
          <w:sz w:val="18"/>
          <w:szCs w:val="18"/>
        </w:rPr>
      </w:pPr>
      <w:r w:rsidRPr="00E24E4B">
        <w:rPr>
          <w:rFonts w:ascii="Times New Roman" w:hAnsi="Times New Roman"/>
          <w:i/>
          <w:iCs/>
          <w:color w:val="B4C6E7" w:themeColor="accent1" w:themeTint="66"/>
          <w:sz w:val="18"/>
          <w:szCs w:val="1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128B3A9" w14:textId="77777777" w:rsidR="000806B0" w:rsidRPr="00E24E4B" w:rsidRDefault="000806B0" w:rsidP="000806B0">
      <w:pPr>
        <w:pStyle w:val="a5"/>
        <w:numPr>
          <w:ilvl w:val="0"/>
          <w:numId w:val="11"/>
        </w:numPr>
        <w:ind w:right="567"/>
        <w:rPr>
          <w:rFonts w:ascii="Times New Roman" w:hAnsi="Times New Roman"/>
          <w:sz w:val="44"/>
          <w:szCs w:val="44"/>
          <w:u w:val="single"/>
        </w:rPr>
      </w:pPr>
      <w:r w:rsidRPr="00E24E4B">
        <w:rPr>
          <w:rFonts w:ascii="Times New Roman" w:hAnsi="Times New Roman"/>
          <w:sz w:val="44"/>
          <w:szCs w:val="44"/>
          <w:u w:val="single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31811B35" w14:textId="77777777" w:rsidR="000806B0" w:rsidRPr="00E24E4B" w:rsidRDefault="000806B0" w:rsidP="000806B0">
      <w:pPr>
        <w:pStyle w:val="a5"/>
        <w:numPr>
          <w:ilvl w:val="0"/>
          <w:numId w:val="11"/>
        </w:numPr>
        <w:ind w:right="567"/>
        <w:rPr>
          <w:rFonts w:ascii="Times New Roman" w:hAnsi="Times New Roman"/>
          <w:i/>
          <w:iCs/>
          <w:color w:val="C45911" w:themeColor="accent2" w:themeShade="BF"/>
          <w:sz w:val="32"/>
          <w:szCs w:val="32"/>
          <w:u w:val="single"/>
        </w:rPr>
      </w:pPr>
      <w:r w:rsidRPr="00E24E4B">
        <w:rPr>
          <w:rFonts w:ascii="Times New Roman" w:hAnsi="Times New Roman"/>
          <w:i/>
          <w:iCs/>
          <w:color w:val="C45911" w:themeColor="accent2" w:themeShade="BF"/>
          <w:sz w:val="32"/>
          <w:szCs w:val="32"/>
          <w:u w:val="single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DBC3A9A" w14:textId="7D878911" w:rsidR="00043435" w:rsidRPr="000806B0" w:rsidRDefault="00043435" w:rsidP="003A6196">
      <w:pPr>
        <w:ind w:right="567"/>
        <w:rPr>
          <w:rFonts w:ascii="Times New Roman" w:hAnsi="Times New Roman"/>
          <w:color w:val="C45911" w:themeColor="accent2" w:themeShade="BF"/>
          <w:sz w:val="32"/>
          <w:szCs w:val="32"/>
        </w:rPr>
      </w:pPr>
    </w:p>
    <w:sectPr w:rsidR="00043435" w:rsidRPr="000806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B61"/>
    <w:multiLevelType w:val="multilevel"/>
    <w:tmpl w:val="7C4872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20CF"/>
    <w:multiLevelType w:val="multilevel"/>
    <w:tmpl w:val="981E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3" w15:restartNumberingAfterBreak="0">
    <w:nsid w:val="3F780F25"/>
    <w:multiLevelType w:val="multilevel"/>
    <w:tmpl w:val="60BA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D5CBB"/>
    <w:multiLevelType w:val="hybridMultilevel"/>
    <w:tmpl w:val="9CC84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201F0"/>
    <w:multiLevelType w:val="multilevel"/>
    <w:tmpl w:val="291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71484"/>
    <w:multiLevelType w:val="multilevel"/>
    <w:tmpl w:val="76DC3D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7F6720"/>
    <w:multiLevelType w:val="multilevel"/>
    <w:tmpl w:val="E9448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44EAA"/>
    <w:multiLevelType w:val="multilevel"/>
    <w:tmpl w:val="1670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0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3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043435"/>
    <w:rsid w:val="00052F12"/>
    <w:rsid w:val="000806B0"/>
    <w:rsid w:val="00180565"/>
    <w:rsid w:val="00317CC1"/>
    <w:rsid w:val="003A0EF4"/>
    <w:rsid w:val="003A6196"/>
    <w:rsid w:val="00440128"/>
    <w:rsid w:val="00591AEB"/>
    <w:rsid w:val="00743799"/>
    <w:rsid w:val="007D17C8"/>
    <w:rsid w:val="007E104A"/>
    <w:rsid w:val="00854018"/>
    <w:rsid w:val="00864830"/>
    <w:rsid w:val="00A01F58"/>
    <w:rsid w:val="00AC4185"/>
    <w:rsid w:val="00C2729A"/>
    <w:rsid w:val="00DA532D"/>
    <w:rsid w:val="00E13857"/>
    <w:rsid w:val="00E24E4B"/>
    <w:rsid w:val="00EE0BB1"/>
    <w:rsid w:val="00F2486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1AEB"/>
    <w:rPr>
      <w:b/>
      <w:bCs/>
    </w:rPr>
  </w:style>
  <w:style w:type="character" w:styleId="a4">
    <w:name w:val="Emphasis"/>
    <w:basedOn w:val="a0"/>
    <w:uiPriority w:val="20"/>
    <w:qFormat/>
    <w:rsid w:val="00591AEB"/>
    <w:rPr>
      <w:i/>
      <w:iCs/>
    </w:rPr>
  </w:style>
  <w:style w:type="paragraph" w:customStyle="1" w:styleId="df3vjf">
    <w:name w:val="df3vjf"/>
    <w:basedOn w:val="a"/>
    <w:rsid w:val="0004343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43435"/>
  </w:style>
  <w:style w:type="paragraph" w:styleId="a5">
    <w:name w:val="List Paragraph"/>
    <w:basedOn w:val="a"/>
    <w:uiPriority w:val="34"/>
    <w:qFormat/>
    <w:rsid w:val="00080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2</cp:revision>
  <dcterms:created xsi:type="dcterms:W3CDTF">2026-03-05T08:51:00Z</dcterms:created>
  <dcterms:modified xsi:type="dcterms:W3CDTF">2026-03-05T08:51:00Z</dcterms:modified>
</cp:coreProperties>
</file>